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2163EE">
          <w:pPr>
            <w:pStyle w:val="NoSpacing"/>
            <w:rPr>
              <w:sz w:val="24"/>
            </w:rPr>
          </w:pPr>
        </w:p>
        <w:p w:rsidR="002163EE" w:rsidRDefault="00867296">
          <w:r w:rsidRPr="002A70C0">
            <w:rPr>
              <w:noProof/>
              <w:lang w:val="en-GB" w:eastAsia="en-GB"/>
            </w:rPr>
            <w:drawing>
              <wp:anchor distT="0" distB="0" distL="114300" distR="114300" simplePos="0" relativeHeight="251667456" behindDoc="0" locked="0" layoutInCell="1" allowOverlap="1" wp14:anchorId="720BF97C" wp14:editId="506EFAF7">
                <wp:simplePos x="0" y="0"/>
                <wp:positionH relativeFrom="margin">
                  <wp:align>left</wp:align>
                </wp:positionH>
                <wp:positionV relativeFrom="paragraph">
                  <wp:posOffset>8059420</wp:posOffset>
                </wp:positionV>
                <wp:extent cx="628650" cy="876300"/>
                <wp:effectExtent l="152400" t="152400" r="323850" b="323850"/>
                <wp:wrapNone/>
                <wp:docPr id="4" name="Picture 4" descr="H:\Platformer Pack\Player\p1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latformer Pack\Player\p1_fro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876300"/>
                        </a:xfrm>
                        <a:prstGeom prst="rect">
                          <a:avLst/>
                        </a:prstGeom>
                        <a:ln>
                          <a:noFill/>
                        </a:ln>
                        <a:effectLst>
                          <a:outerShdw blurRad="292100" dist="139700" dir="2700000" algn="tl" rotWithShape="0">
                            <a:srgbClr val="333333">
                              <a:alpha val="65000"/>
                            </a:srgbClr>
                          </a:outerShdw>
                        </a:effectLst>
                      </pic:spPr>
                    </pic:pic>
                  </a:graphicData>
                </a:graphic>
              </wp:anchor>
            </w:drawing>
          </w:r>
          <w:r w:rsidR="00980F74">
            <w:rPr>
              <w:noProof/>
              <w:lang w:val="en-GB" w:eastAsia="en-GB"/>
            </w:rPr>
            <mc:AlternateContent>
              <mc:Choice Requires="wps">
                <w:drawing>
                  <wp:anchor distT="0" distB="0" distL="114300" distR="114300" simplePos="0" relativeHeight="251660288" behindDoc="0" locked="0" layoutInCell="1" allowOverlap="0" wp14:anchorId="766736E5" wp14:editId="70B1DD2F">
                    <wp:simplePos x="0" y="0"/>
                    <wp:positionH relativeFrom="margin">
                      <wp:align>center</wp:align>
                    </wp:positionH>
                    <wp:positionV relativeFrom="margin">
                      <wp:posOffset>8256270</wp:posOffset>
                    </wp:positionV>
                    <wp:extent cx="3943350" cy="26479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491A4A">
                                <w:pPr>
                                  <w:pStyle w:val="ContactInfo"/>
                                </w:pPr>
                                <w:sdt>
                                  <w:sdtPr>
                                    <w:rPr>
                                      <w:rStyle w:val="Heading1Char"/>
                                      <w:rFonts w:ascii="Consolas" w:eastAsia="Times New Roman" w:hAnsi="Consolas" w:cs="Consolas"/>
                                      <w:color w:val="BB8844"/>
                                      <w:sz w:val="18"/>
                                      <w:szCs w:val="18"/>
                                      <w:lang w:val="en-GB" w:eastAsia="en-GB"/>
                                    </w:rPr>
                                    <w:alias w:val="Name"/>
                                    <w:tag w:val=""/>
                                    <w:id w:val="-1216890476"/>
                                    <w:placeholder>
                                      <w:docPart w:val="4FEB2EA1B79345A3942031945C0FB243"/>
                                    </w:placeholder>
                                    <w:dataBinding w:prefixMappings="xmlns:ns0='http://purl.org/dc/elements/1.1/' xmlns:ns1='http://schemas.openxmlformats.org/package/2006/metadata/core-properties' " w:xpath="/ns1:coreProperties[1]/ns0:creator[1]" w:storeItemID="{6C3C8BC8-F283-45AE-878A-BAB7291924A1}"/>
                                    <w:text/>
                                  </w:sdtPr>
                                  <w:sdtEndPr>
                                    <w:rPr>
                                      <w:rStyle w:val="Heading1Char"/>
                                    </w:rPr>
                                  </w:sdtEndPr>
                                  <w:sdtContent>
                                    <w:r>
                                      <w:rPr>
                                        <w:rStyle w:val="Heading1Char"/>
                                        <w:rFonts w:ascii="Consolas" w:eastAsia="Times New Roman" w:hAnsi="Consolas" w:cs="Consolas"/>
                                        <w:color w:val="BB8844"/>
                                        <w:sz w:val="18"/>
                                        <w:szCs w:val="18"/>
                                        <w:lang w:val="en-GB" w:eastAsia="en-GB"/>
                                      </w:rPr>
                                      <w:t>Profile</w:t>
                                    </w:r>
                                  </w:sdtContent>
                                </w:sdt>
                                <w:r w:rsidR="003806E6">
                                  <w:t>| </w:t>
                                </w:r>
                                <w:r w:rsidR="00300830" w:rsidRPr="00867296">
                                  <w:rPr>
                                    <w:b/>
                                  </w:rPr>
                                  <w:t>Mobile Game Development</w:t>
                                </w:r>
                                <w:r w:rsidR="003806E6" w:rsidRPr="00867296">
                                  <w:rPr>
                                    <w:b/>
                                  </w:rPr>
                                  <w:t> </w:t>
                                </w:r>
                                <w:r w:rsidR="003806E6">
                                  <w:t>| </w:t>
                                </w:r>
                                <w:sdt>
                                  <w:sdtPr>
                                    <w:alias w:val="Date"/>
                                    <w:tag w:val=""/>
                                    <w:id w:val="-740327115"/>
                                    <w:placeholder>
                                      <w:docPart w:val="03AD1D94F70246E3816C82EE7D5A06EB"/>
                                    </w:placeholder>
                                    <w:dataBinding w:prefixMappings="xmlns:ns0='http://schemas.microsoft.com/office/2006/coverPageProps' " w:xpath="/ns0:CoverPageProperties[1]/ns0:PublishDate[1]" w:storeItemID="{55AF091B-3C7A-41E3-B477-F2FDAA23CFDA}"/>
                                    <w:date w:fullDate="2015-03-27T00:00:00Z">
                                      <w:dateFormat w:val="MMMM d, yyyy"/>
                                      <w:lid w:val="en-US"/>
                                      <w:storeMappedDataAs w:val="dateTime"/>
                                      <w:calendar w:val="gregorian"/>
                                    </w:date>
                                  </w:sdtPr>
                                  <w:sdtEndPr/>
                                  <w:sdtContent>
                                    <w:r w:rsidR="00D62B67">
                                      <w:t>March 27, 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766736E5" id="_x0000_t202" coordsize="21600,21600" o:spt="202" path="m,l,21600r21600,l21600,xe">
                    <v:stroke joinstyle="miter"/>
                    <v:path gradientshapeok="t" o:connecttype="rect"/>
                  </v:shapetype>
                  <v:shape id="Text Box 20" o:spid="_x0000_s1026" type="#_x0000_t202" style="position:absolute;margin-left:0;margin-top:650.1pt;width:310.5pt;height:20.85pt;z-index:251660288;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" o:allowoverlap="f" filled="f" stroked="f" strokeweight=".5pt">
                    <v:textbox style="mso-fit-shape-to-text:t" inset="0,,0">
                      <w:txbxContent>
                        <w:p w:rsidR="002163EE" w:rsidRDefault="00491A4A">
                          <w:pPr>
                            <w:pStyle w:val="ContactInfo"/>
                          </w:pPr>
                          <w:sdt>
                            <w:sdtPr>
                              <w:rPr>
                                <w:rStyle w:val="Heading1Char"/>
                                <w:rFonts w:ascii="Consolas" w:eastAsia="Times New Roman" w:hAnsi="Consolas" w:cs="Consolas"/>
                                <w:color w:val="BB8844"/>
                                <w:sz w:val="18"/>
                                <w:szCs w:val="18"/>
                                <w:lang w:val="en-GB" w:eastAsia="en-GB"/>
                              </w:rPr>
                              <w:alias w:val="Name"/>
                              <w:tag w:val=""/>
                              <w:id w:val="-1216890476"/>
                              <w:placeholder>
                                <w:docPart w:val="4FEB2EA1B79345A3942031945C0FB243"/>
                              </w:placeholder>
                              <w:dataBinding w:prefixMappings="xmlns:ns0='http://purl.org/dc/elements/1.1/' xmlns:ns1='http://schemas.openxmlformats.org/package/2006/metadata/core-properties' " w:xpath="/ns1:coreProperties[1]/ns0:creator[1]" w:storeItemID="{6C3C8BC8-F283-45AE-878A-BAB7291924A1}"/>
                              <w:text/>
                            </w:sdtPr>
                            <w:sdtEndPr>
                              <w:rPr>
                                <w:rStyle w:val="Heading1Char"/>
                              </w:rPr>
                            </w:sdtEndPr>
                            <w:sdtContent>
                              <w:r>
                                <w:rPr>
                                  <w:rStyle w:val="Heading1Char"/>
                                  <w:rFonts w:ascii="Consolas" w:eastAsia="Times New Roman" w:hAnsi="Consolas" w:cs="Consolas"/>
                                  <w:color w:val="BB8844"/>
                                  <w:sz w:val="18"/>
                                  <w:szCs w:val="18"/>
                                  <w:lang w:val="en-GB" w:eastAsia="en-GB"/>
                                </w:rPr>
                                <w:t>Profile</w:t>
                              </w:r>
                            </w:sdtContent>
                          </w:sdt>
                          <w:r w:rsidR="003806E6">
                            <w:t>| </w:t>
                          </w:r>
                          <w:r w:rsidR="00300830" w:rsidRPr="00867296">
                            <w:rPr>
                              <w:b/>
                            </w:rPr>
                            <w:t>Mobile Game Development</w:t>
                          </w:r>
                          <w:r w:rsidR="003806E6" w:rsidRPr="00867296">
                            <w:rPr>
                              <w:b/>
                            </w:rPr>
                            <w:t> </w:t>
                          </w:r>
                          <w:r w:rsidR="003806E6">
                            <w:t>| </w:t>
                          </w:r>
                          <w:sdt>
                            <w:sdtPr>
                              <w:alias w:val="Date"/>
                              <w:tag w:val=""/>
                              <w:id w:val="-740327115"/>
                              <w:placeholder>
                                <w:docPart w:val="03AD1D94F70246E3816C82EE7D5A06EB"/>
                              </w:placeholder>
                              <w:dataBinding w:prefixMappings="xmlns:ns0='http://schemas.microsoft.com/office/2006/coverPageProps' " w:xpath="/ns0:CoverPageProperties[1]/ns0:PublishDate[1]" w:storeItemID="{55AF091B-3C7A-41E3-B477-F2FDAA23CFDA}"/>
                              <w:date w:fullDate="2015-03-27T00:00:00Z">
                                <w:dateFormat w:val="MMMM d, yyyy"/>
                                <w:lid w:val="en-US"/>
                                <w:storeMappedDataAs w:val="dateTime"/>
                                <w:calendar w:val="gregorian"/>
                              </w:date>
                            </w:sdtPr>
                            <w:sdtEndPr/>
                            <w:sdtContent>
                              <w:r w:rsidR="00D62B67">
                                <w:t>March 27, 2015</w:t>
                              </w:r>
                            </w:sdtContent>
                          </w:sdt>
                        </w:p>
                      </w:txbxContent>
                    </v:textbox>
                    <w10:wrap type="square" anchorx="margin" anchory="margin"/>
                  </v:shape>
                </w:pict>
              </mc:Fallback>
            </mc:AlternateContent>
          </w:r>
          <w:r w:rsidR="002A70C0" w:rsidRPr="002A70C0">
            <w:rPr>
              <w:noProof/>
              <w:lang w:val="en-GB" w:eastAsia="en-GB"/>
            </w:rPr>
            <w:drawing>
              <wp:anchor distT="0" distB="0" distL="114300" distR="114300" simplePos="0" relativeHeight="251669504" behindDoc="0" locked="0" layoutInCell="1" allowOverlap="1" wp14:anchorId="4A7778A5" wp14:editId="645C2F00">
                <wp:simplePos x="0" y="0"/>
                <wp:positionH relativeFrom="margin">
                  <wp:align>right</wp:align>
                </wp:positionH>
                <wp:positionV relativeFrom="paragraph">
                  <wp:posOffset>8072120</wp:posOffset>
                </wp:positionV>
                <wp:extent cx="628650" cy="876300"/>
                <wp:effectExtent l="152400" t="152400" r="323850" b="323850"/>
                <wp:wrapNone/>
                <wp:docPr id="10" name="Picture 10" descr="H:\Platformer Pack\Player\p1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latformer Pack\Player\p1_fro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876300"/>
                        </a:xfrm>
                        <a:prstGeom prst="rect">
                          <a:avLst/>
                        </a:prstGeom>
                        <a:ln>
                          <a:noFill/>
                        </a:ln>
                        <a:effectLst>
                          <a:outerShdw blurRad="292100" dist="139700" dir="2700000" algn="tl" rotWithShape="0">
                            <a:srgbClr val="333333">
                              <a:alpha val="65000"/>
                            </a:srgbClr>
                          </a:outerShdw>
                        </a:effectLst>
                      </pic:spPr>
                    </pic:pic>
                  </a:graphicData>
                </a:graphic>
              </wp:anchor>
            </w:drawing>
          </w:r>
          <w:r w:rsidR="00F60A92">
            <w:rPr>
              <w:noProof/>
              <w:lang w:val="en-GB" w:eastAsia="en-GB"/>
            </w:rPr>
            <mc:AlternateContent>
              <mc:Choice Requires="wps">
                <w:drawing>
                  <wp:anchor distT="0" distB="0" distL="114300" distR="114300" simplePos="0" relativeHeight="251661312" behindDoc="0" locked="0" layoutInCell="1" allowOverlap="0" wp14:anchorId="39F50C22" wp14:editId="08DF53BD">
                    <wp:simplePos x="0" y="0"/>
                    <wp:positionH relativeFrom="margin">
                      <wp:posOffset>171450</wp:posOffset>
                    </wp:positionH>
                    <wp:positionV relativeFrom="margin">
                      <wp:posOffset>6200775</wp:posOffset>
                    </wp:positionV>
                    <wp:extent cx="3943350" cy="1985645"/>
                    <wp:effectExtent l="0" t="0" r="0" b="14605"/>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985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15168938"/>
                                  <w:dataBinding w:prefixMappings="xmlns:ns0='http://purl.org/dc/elements/1.1/' xmlns:ns1='http://schemas.openxmlformats.org/package/2006/metadata/core-properties' " w:xpath="/ns1:coreProperties[1]/ns0:title[1]" w:storeItemID="{6C3C8BC8-F283-45AE-878A-BAB7291924A1}"/>
                                  <w:text/>
                                </w:sdtPr>
                                <w:sdtEndPr/>
                                <w:sdtContent>
                                  <w:p w:rsidR="002163EE" w:rsidRDefault="00300830">
                                    <w:pPr>
                                      <w:pStyle w:val="Title"/>
                                    </w:pPr>
                                    <w:r>
                                      <w:t>Game Specification</w:t>
                                    </w:r>
                                  </w:p>
                                </w:sdtContent>
                              </w:sdt>
                              <w:p w:rsidR="002163EE" w:rsidRDefault="00491A4A">
                                <w:pPr>
                                  <w:pStyle w:val="Subtitle"/>
                                </w:pPr>
                                <w:sdt>
                                  <w:sdtPr>
                                    <w:alias w:val="Subtitle"/>
                                    <w:tag w:val=""/>
                                    <w:id w:val="2017571200"/>
                                    <w:dataBinding w:prefixMappings="xmlns:ns0='http://purl.org/dc/elements/1.1/' xmlns:ns1='http://schemas.openxmlformats.org/package/2006/metadata/core-properties' " w:xpath="/ns1:coreProperties[1]/ns0:subject[1]" w:storeItemID="{6C3C8BC8-F283-45AE-878A-BAB7291924A1}"/>
                                    <w:text/>
                                  </w:sdtPr>
                                  <w:sdtEndPr/>
                                  <w:sdtContent>
                                    <w:r w:rsidR="00300830">
                                      <w:t>A</w:t>
                                    </w:r>
                                    <w:r w:rsidR="00A460CB">
                                      <w:t>n</w:t>
                                    </w:r>
                                    <w:r w:rsidR="00300830">
                                      <w:t xml:space="preserve"> </w:t>
                                    </w:r>
                                    <w:r w:rsidR="00F60A92">
                                      <w:t>Edge</w:t>
                                    </w:r>
                                    <w:r w:rsidR="00300830">
                                      <w:t xml:space="preserve"> of 5 kingdoms</w:t>
                                    </w:r>
                                    <w:r w:rsidR="00867296">
                                      <w:t xml:space="preserve"> mobile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 w14:anchorId="39F50C22" id="Text Box 21" o:spid="_x0000_s1027" type="#_x0000_t202" style="position:absolute;margin-left:13.5pt;margin-top:488.25pt;width:310.5pt;height:156.35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" o:allowoverlap="f" filled="f" stroked="f" strokeweight=".5pt">
                    <v:textbox inset="0,0,0,0">
                      <w:txbxContent>
                        <w:sdt>
                          <w:sdtPr>
                            <w:alias w:val="Title"/>
                            <w:tag w:val=""/>
                            <w:id w:val="715168938"/>
                            <w:dataBinding w:prefixMappings="xmlns:ns0='http://purl.org/dc/elements/1.1/' xmlns:ns1='http://schemas.openxmlformats.org/package/2006/metadata/core-properties' " w:xpath="/ns1:coreProperties[1]/ns0:title[1]" w:storeItemID="{6C3C8BC8-F283-45AE-878A-BAB7291924A1}"/>
                            <w:text/>
                          </w:sdtPr>
                          <w:sdtEndPr/>
                          <w:sdtContent>
                            <w:p w:rsidR="002163EE" w:rsidRDefault="00300830">
                              <w:pPr>
                                <w:pStyle w:val="Title"/>
                              </w:pPr>
                              <w:r>
                                <w:t>Game Specification</w:t>
                              </w:r>
                            </w:p>
                          </w:sdtContent>
                        </w:sdt>
                        <w:p w:rsidR="002163EE" w:rsidRDefault="00C06354">
                          <w:pPr>
                            <w:pStyle w:val="Subtitle"/>
                          </w:pPr>
                          <w:sdt>
                            <w:sdtPr>
                              <w:alias w:val="Subtitle"/>
                              <w:tag w:val=""/>
                              <w:id w:val="2017571200"/>
                              <w:dataBinding w:prefixMappings="xmlns:ns0='http://purl.org/dc/elements/1.1/' xmlns:ns1='http://schemas.openxmlformats.org/package/2006/metadata/core-properties' " w:xpath="/ns1:coreProperties[1]/ns0:subject[1]" w:storeItemID="{6C3C8BC8-F283-45AE-878A-BAB7291924A1}"/>
                              <w:text/>
                            </w:sdtPr>
                            <w:sdtEndPr/>
                            <w:sdtContent>
                              <w:r w:rsidR="00300830">
                                <w:t>A</w:t>
                              </w:r>
                              <w:r w:rsidR="00A460CB">
                                <w:t>n</w:t>
                              </w:r>
                              <w:r w:rsidR="00300830">
                                <w:t xml:space="preserve"> </w:t>
                              </w:r>
                              <w:r w:rsidR="00F60A92">
                                <w:t>Edge</w:t>
                              </w:r>
                              <w:r w:rsidR="00300830">
                                <w:t xml:space="preserve"> of 5 kingdoms</w:t>
                              </w:r>
                              <w:r w:rsidR="00867296">
                                <w:t xml:space="preserve"> mobile game</w:t>
                              </w:r>
                            </w:sdtContent>
                          </w:sdt>
                        </w:p>
                      </w:txbxContent>
                    </v:textbox>
                    <w10:wrap type="square" anchorx="margin" anchory="margin"/>
                  </v:shape>
                </w:pict>
              </mc:Fallback>
            </mc:AlternateContent>
          </w:r>
          <w:r w:rsidR="00300830">
            <w:rPr>
              <w:noProof/>
              <w:lang w:val="en-GB" w:eastAsia="en-GB"/>
            </w:rPr>
            <w:drawing>
              <wp:anchor distT="0" distB="0" distL="114300" distR="114300" simplePos="0" relativeHeight="251659264" behindDoc="1" locked="0" layoutInCell="1" allowOverlap="0" wp14:anchorId="7A9C35E6" wp14:editId="55CCBA41">
                <wp:simplePos x="0" y="0"/>
                <wp:positionH relativeFrom="margin">
                  <wp:align>center</wp:align>
                </wp:positionH>
                <wp:positionV relativeFrom="margin">
                  <wp:posOffset>968375</wp:posOffset>
                </wp:positionV>
                <wp:extent cx="3657600" cy="4745355"/>
                <wp:effectExtent l="266700" t="266700" r="266700" b="28384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57600" cy="47453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3806E6">
            <w:br w:type="page"/>
          </w:r>
        </w:p>
      </w:sdtContent>
    </w:sdt>
    <w:bookmarkEnd w:id="4"/>
    <w:bookmarkEnd w:id="3"/>
    <w:bookmarkEnd w:id="2"/>
    <w:bookmarkEnd w:id="1"/>
    <w:bookmarkEnd w:id="0"/>
    <w:p w:rsidR="0012171B" w:rsidRPr="00A460CB" w:rsidRDefault="00A2780E" w:rsidP="00A460CB">
      <w:pPr>
        <w:pStyle w:val="Heading1"/>
        <w:rPr>
          <w:sz w:val="52"/>
          <w:szCs w:val="52"/>
        </w:rPr>
      </w:pPr>
      <w:r w:rsidRPr="00720D42">
        <w:rPr>
          <w:sz w:val="52"/>
          <w:szCs w:val="52"/>
        </w:rPr>
        <w:lastRenderedPageBreak/>
        <w:t>Game Design</w:t>
      </w:r>
    </w:p>
    <w:p w:rsidR="00C130E0" w:rsidRDefault="00C130E0" w:rsidP="00C130E0">
      <w:pPr>
        <w:pStyle w:val="Heading3"/>
      </w:pPr>
      <w:r>
        <w:t>The Idea</w:t>
      </w:r>
    </w:p>
    <w:p w:rsidR="00C130E0" w:rsidRDefault="004635AC" w:rsidP="00C130E0">
      <w:r w:rsidRPr="004635AC">
        <w:rPr>
          <w:noProof/>
          <w:lang w:val="en-GB" w:eastAsia="en-GB"/>
        </w:rPr>
        <w:drawing>
          <wp:anchor distT="0" distB="0" distL="114300" distR="114300" simplePos="0" relativeHeight="251666432" behindDoc="1" locked="0" layoutInCell="1" allowOverlap="1" wp14:anchorId="382D39BC" wp14:editId="3A0CA016">
            <wp:simplePos x="0" y="0"/>
            <wp:positionH relativeFrom="page">
              <wp:align>right</wp:align>
            </wp:positionH>
            <wp:positionV relativeFrom="paragraph">
              <wp:posOffset>937260</wp:posOffset>
            </wp:positionV>
            <wp:extent cx="4083717" cy="2171700"/>
            <wp:effectExtent l="152400" t="152400" r="354965" b="361950"/>
            <wp:wrapSquare wrapText="bothSides"/>
            <wp:docPr id="7" name="Picture 7" descr="C:\Users\B00235610\Desktop\sfgs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0235610\Desktop\sfgsf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3717" cy="217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A5D25">
        <w:t>“An Edge of 5 kingdoms”</w:t>
      </w:r>
      <w:r w:rsidR="00A953B6">
        <w:t xml:space="preserve"> is meant to be a simple platform shooter with 5 levels as you probably guessed from the title. The challenge</w:t>
      </w:r>
      <w:r w:rsidR="00D62B67">
        <w:t xml:space="preserve"> not only</w:t>
      </w:r>
      <w:r w:rsidR="00A953B6">
        <w:t xml:space="preserve"> lies in dodging pellets you fire at enemies to remove them from the level but also matching up the right pellet to kill a certain enemy. The overall goal of the game is to reach a high score which survives on a leade</w:t>
      </w:r>
      <w:r w:rsidR="00D62B67">
        <w:t>r board downloaded from a</w:t>
      </w:r>
      <w:r w:rsidR="00AA5D25">
        <w:t xml:space="preserve"> database</w:t>
      </w:r>
      <w:r w:rsidR="00D62B67">
        <w:t xml:space="preserve"> table. </w:t>
      </w:r>
      <w:r w:rsidR="00866804">
        <w:t>The following features from those listed in the coursework requirements will be built in</w:t>
      </w:r>
      <w:r w:rsidR="00AA5D25">
        <w:t>to</w:t>
      </w:r>
      <w:r w:rsidR="00866804">
        <w:t xml:space="preserve"> the application.</w:t>
      </w:r>
    </w:p>
    <w:p w:rsidR="00866804" w:rsidRDefault="00866804" w:rsidP="00866804">
      <w:pPr>
        <w:pStyle w:val="ListParagraph"/>
        <w:numPr>
          <w:ilvl w:val="0"/>
          <w:numId w:val="7"/>
        </w:numPr>
      </w:pPr>
      <w:r>
        <w:t>2D Physics (Done using Phaser)</w:t>
      </w:r>
    </w:p>
    <w:p w:rsidR="00866804" w:rsidRDefault="00866804" w:rsidP="00866804">
      <w:pPr>
        <w:pStyle w:val="ListParagraph"/>
        <w:numPr>
          <w:ilvl w:val="0"/>
          <w:numId w:val="7"/>
        </w:numPr>
      </w:pPr>
      <w:r>
        <w:t>NPC intelligence using A* path finding</w:t>
      </w:r>
    </w:p>
    <w:p w:rsidR="0012171B" w:rsidRDefault="00866804" w:rsidP="00C130E0">
      <w:pPr>
        <w:pStyle w:val="ListParagraph"/>
        <w:numPr>
          <w:ilvl w:val="0"/>
          <w:numId w:val="7"/>
        </w:numPr>
      </w:pPr>
      <w:r>
        <w:t xml:space="preserve">Online data store with AWS, </w:t>
      </w:r>
      <w:proofErr w:type="spellStart"/>
      <w:r>
        <w:t>NodeJS</w:t>
      </w:r>
      <w:proofErr w:type="spellEnd"/>
    </w:p>
    <w:p w:rsidR="00CC13F7" w:rsidRDefault="00CC13F7" w:rsidP="00CC13F7"/>
    <w:p w:rsidR="00C130E0" w:rsidRDefault="00C130E0" w:rsidP="00C130E0">
      <w:pPr>
        <w:pStyle w:val="Heading3"/>
      </w:pPr>
      <w:r>
        <w:t>Progression</w:t>
      </w:r>
    </w:p>
    <w:p w:rsidR="0012171B" w:rsidRDefault="00D62B67" w:rsidP="00A460C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Progression is a simple step of killing all the enemies in a single scene and then being able to progress to the next one by moving right until you enter the next level. The player will need to traverse the entire scene as not all enemies will fall down to the lower level and will remain on higher platforms</w:t>
      </w:r>
      <w:r w:rsidR="00AA5D25">
        <w:t xml:space="preserve"> until they are killed</w:t>
      </w:r>
      <w:r>
        <w:t>.</w:t>
      </w:r>
      <w:r w:rsidR="004635AC" w:rsidRPr="004635A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460CB" w:rsidRDefault="00A460CB" w:rsidP="00A460CB"/>
    <w:p w:rsidR="00C130E0" w:rsidRDefault="00C130E0" w:rsidP="00C130E0">
      <w:pPr>
        <w:pStyle w:val="Heading3"/>
      </w:pPr>
      <w:r>
        <w:t>Enemies</w:t>
      </w:r>
    </w:p>
    <w:p w:rsidR="0049469B" w:rsidRDefault="004635AC" w:rsidP="0049469B">
      <w:r>
        <w:t>There are 3 types on enemies in the game and there are two behaviors for these 3 types. The first behavior is the stationary behavior where the enemy can’t leave the platform it has sp</w:t>
      </w:r>
      <w:r w:rsidR="00AA5D25">
        <w:t>awned on</w:t>
      </w:r>
      <w:r>
        <w:t>.</w:t>
      </w:r>
      <w:r w:rsidR="00AA5D25">
        <w:t xml:space="preserve"> </w:t>
      </w:r>
      <w:r>
        <w:t xml:space="preserve">The other is the limitless behavior where the enemy will follow the player </w:t>
      </w:r>
      <w:r w:rsidR="00AA5D25">
        <w:t>down</w:t>
      </w:r>
      <w:r>
        <w:t xml:space="preserve"> platforms. Also the pell</w:t>
      </w:r>
      <w:r w:rsidR="00AA5D25">
        <w:t>ets that the player can shoot with have</w:t>
      </w:r>
      <w:r>
        <w:t xml:space="preserve"> to match the </w:t>
      </w:r>
      <w:proofErr w:type="spellStart"/>
      <w:r>
        <w:t>colo</w:t>
      </w:r>
      <w:r w:rsidR="00491A4A">
        <w:t>u</w:t>
      </w:r>
      <w:r>
        <w:t>r</w:t>
      </w:r>
      <w:proofErr w:type="spellEnd"/>
      <w:r>
        <w:t xml:space="preserve"> of the enemy if they don’t it will bounce of at a tangent.</w:t>
      </w:r>
    </w:p>
    <w:p w:rsidR="004635AC" w:rsidRDefault="00F016FD" w:rsidP="0049469B">
      <w:r w:rsidRPr="002A70C0">
        <w:rPr>
          <w:noProof/>
          <w:lang w:val="en-GB" w:eastAsia="en-GB"/>
        </w:rPr>
        <w:drawing>
          <wp:anchor distT="0" distB="0" distL="114300" distR="114300" simplePos="0" relativeHeight="251670528" behindDoc="0" locked="0" layoutInCell="1" allowOverlap="1" wp14:anchorId="39C93348" wp14:editId="76C116FD">
            <wp:simplePos x="0" y="0"/>
            <wp:positionH relativeFrom="column">
              <wp:posOffset>2914650</wp:posOffset>
            </wp:positionH>
            <wp:positionV relativeFrom="paragraph">
              <wp:posOffset>164465</wp:posOffset>
            </wp:positionV>
            <wp:extent cx="485775" cy="485775"/>
            <wp:effectExtent l="152400" t="152400" r="352425" b="371475"/>
            <wp:wrapThrough wrapText="bothSides">
              <wp:wrapPolygon edited="0">
                <wp:start x="5082" y="-6776"/>
                <wp:lineTo x="-6776" y="-5082"/>
                <wp:lineTo x="-6776" y="24565"/>
                <wp:lineTo x="7624" y="35576"/>
                <wp:lineTo x="7624" y="37271"/>
                <wp:lineTo x="21176" y="37271"/>
                <wp:lineTo x="22024" y="35576"/>
                <wp:lineTo x="36424" y="22871"/>
                <wp:lineTo x="36424" y="7624"/>
                <wp:lineTo x="25412" y="-5082"/>
                <wp:lineTo x="24565" y="-6776"/>
                <wp:lineTo x="5082" y="-6776"/>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latformer Pack\Enemies\blockerMa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5775" cy="485775"/>
                    </a:xfrm>
                    <a:prstGeom prst="rect">
                      <a:avLst/>
                    </a:prstGeom>
                    <a:ln>
                      <a:noFill/>
                    </a:ln>
                    <a:effectLst>
                      <a:outerShdw blurRad="292100" dist="139700" dir="2700000" algn="tl" rotWithShape="0">
                        <a:srgbClr val="333333">
                          <a:alpha val="65000"/>
                        </a:srgbClr>
                      </a:outerShdw>
                    </a:effectLst>
                  </pic:spPr>
                </pic:pic>
              </a:graphicData>
            </a:graphic>
          </wp:anchor>
        </w:drawing>
      </w:r>
      <w:r w:rsidRPr="002A70C0">
        <w:rPr>
          <w:noProof/>
          <w:lang w:val="en-GB" w:eastAsia="en-GB"/>
        </w:rPr>
        <w:drawing>
          <wp:anchor distT="0" distB="0" distL="114300" distR="114300" simplePos="0" relativeHeight="251671552" behindDoc="0" locked="0" layoutInCell="1" allowOverlap="1" wp14:anchorId="46F552C9" wp14:editId="4C75C661">
            <wp:simplePos x="0" y="0"/>
            <wp:positionH relativeFrom="column">
              <wp:posOffset>4953000</wp:posOffset>
            </wp:positionH>
            <wp:positionV relativeFrom="paragraph">
              <wp:posOffset>164465</wp:posOffset>
            </wp:positionV>
            <wp:extent cx="485775" cy="485775"/>
            <wp:effectExtent l="152400" t="152400" r="352425" b="371475"/>
            <wp:wrapThrough wrapText="bothSides">
              <wp:wrapPolygon edited="0">
                <wp:start x="5082" y="-6776"/>
                <wp:lineTo x="-6776" y="-5082"/>
                <wp:lineTo x="-6776" y="24565"/>
                <wp:lineTo x="7624" y="35576"/>
                <wp:lineTo x="7624" y="37271"/>
                <wp:lineTo x="21176" y="37271"/>
                <wp:lineTo x="22024" y="35576"/>
                <wp:lineTo x="36424" y="22871"/>
                <wp:lineTo x="36424" y="7624"/>
                <wp:lineTo x="25412" y="-5082"/>
                <wp:lineTo x="24565" y="-6776"/>
                <wp:lineTo x="5082" y="-6776"/>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latformer Pack\Enemies\blockerMad.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775" cy="485775"/>
                    </a:xfrm>
                    <a:prstGeom prst="rect">
                      <a:avLst/>
                    </a:prstGeom>
                    <a:ln>
                      <a:noFill/>
                    </a:ln>
                    <a:effectLst>
                      <a:outerShdw blurRad="292100" dist="139700" dir="2700000" algn="tl" rotWithShape="0">
                        <a:srgbClr val="333333">
                          <a:alpha val="65000"/>
                        </a:srgbClr>
                      </a:outerShdw>
                    </a:effectLst>
                  </pic:spPr>
                </pic:pic>
              </a:graphicData>
            </a:graphic>
          </wp:anchor>
        </w:drawing>
      </w:r>
      <w:r w:rsidRPr="002A70C0">
        <w:rPr>
          <w:noProof/>
          <w:lang w:val="en-GB" w:eastAsia="en-GB"/>
        </w:rPr>
        <w:drawing>
          <wp:anchor distT="0" distB="0" distL="114300" distR="114300" simplePos="0" relativeHeight="251672576" behindDoc="0" locked="0" layoutInCell="1" allowOverlap="1" wp14:anchorId="06E7D097" wp14:editId="0639DC78">
            <wp:simplePos x="0" y="0"/>
            <wp:positionH relativeFrom="column">
              <wp:posOffset>914400</wp:posOffset>
            </wp:positionH>
            <wp:positionV relativeFrom="paragraph">
              <wp:posOffset>160020</wp:posOffset>
            </wp:positionV>
            <wp:extent cx="485775" cy="485775"/>
            <wp:effectExtent l="152400" t="152400" r="352425" b="371475"/>
            <wp:wrapThrough wrapText="bothSides">
              <wp:wrapPolygon edited="0">
                <wp:start x="5082" y="-6776"/>
                <wp:lineTo x="-6776" y="-5082"/>
                <wp:lineTo x="-6776" y="24565"/>
                <wp:lineTo x="7624" y="35576"/>
                <wp:lineTo x="7624" y="37271"/>
                <wp:lineTo x="21176" y="37271"/>
                <wp:lineTo x="22024" y="35576"/>
                <wp:lineTo x="36424" y="22871"/>
                <wp:lineTo x="36424" y="7624"/>
                <wp:lineTo x="25412" y="-5082"/>
                <wp:lineTo x="24565" y="-6776"/>
                <wp:lineTo x="5082" y="-6776"/>
              </wp:wrapPolygon>
            </wp:wrapThrough>
            <wp:docPr id="14" name="Picture 14" descr="H:\Platformer Pack\Enemies\blockerM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latformer Pack\Enemies\blockerM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ln>
                      <a:noFill/>
                    </a:ln>
                    <a:effectLst>
                      <a:outerShdw blurRad="292100" dist="139700" dir="2700000" algn="tl" rotWithShape="0">
                        <a:srgbClr val="333333">
                          <a:alpha val="65000"/>
                        </a:srgbClr>
                      </a:outerShdw>
                    </a:effectLst>
                  </pic:spPr>
                </pic:pic>
              </a:graphicData>
            </a:graphic>
          </wp:anchor>
        </w:drawing>
      </w:r>
    </w:p>
    <w:p w:rsidR="004635AC" w:rsidRDefault="004635AC" w:rsidP="0049469B"/>
    <w:p w:rsidR="004635AC" w:rsidRDefault="004635AC" w:rsidP="0049469B"/>
    <w:p w:rsidR="0049469B" w:rsidRPr="0049469B" w:rsidRDefault="0049469B" w:rsidP="0049469B">
      <w:pPr>
        <w:pStyle w:val="Heading3"/>
      </w:pPr>
      <w:r>
        <w:t>Player</w:t>
      </w:r>
    </w:p>
    <w:p w:rsidR="004635AC" w:rsidRDefault="00CA32FA" w:rsidP="0049469B">
      <w:r w:rsidRPr="00CA32FA">
        <w:rPr>
          <w:noProof/>
          <w:lang w:val="en-GB" w:eastAsia="en-GB"/>
        </w:rPr>
        <w:drawing>
          <wp:anchor distT="0" distB="0" distL="114300" distR="114300" simplePos="0" relativeHeight="251673600" behindDoc="0" locked="0" layoutInCell="1" allowOverlap="1" wp14:anchorId="3328B035" wp14:editId="3AFCB5B3">
            <wp:simplePos x="0" y="0"/>
            <wp:positionH relativeFrom="margin">
              <wp:posOffset>47625</wp:posOffset>
            </wp:positionH>
            <wp:positionV relativeFrom="paragraph">
              <wp:posOffset>375920</wp:posOffset>
            </wp:positionV>
            <wp:extent cx="2247900" cy="1273810"/>
            <wp:effectExtent l="133350" t="133350" r="323850" b="326390"/>
            <wp:wrapThrough wrapText="bothSides">
              <wp:wrapPolygon edited="0">
                <wp:start x="1647" y="-2261"/>
                <wp:lineTo x="-1098" y="-1615"/>
                <wp:lineTo x="-1281" y="22289"/>
                <wp:lineTo x="-549" y="24227"/>
                <wp:lineTo x="-549" y="24550"/>
                <wp:lineTo x="915" y="26166"/>
                <wp:lineTo x="1098" y="26812"/>
                <wp:lineTo x="6041" y="26812"/>
                <wp:lineTo x="6224" y="26166"/>
                <wp:lineTo x="7688" y="24550"/>
                <wp:lineTo x="15925" y="19059"/>
                <wp:lineTo x="24346" y="13890"/>
                <wp:lineTo x="24529" y="3230"/>
                <wp:lineTo x="22149" y="-1615"/>
                <wp:lineTo x="21966" y="-2261"/>
                <wp:lineTo x="1647" y="-2261"/>
              </wp:wrapPolygon>
            </wp:wrapThrough>
            <wp:docPr id="17" name="Picture 17" descr="H:\Platformer Pack\Player\p1_sprit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latformer Pack\Player\p1_spriteshe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2738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player is a simple animated sprite which is controlled entirely by touch controls. A single tap gestor will set a way point for the character and a double tap will fire a projectile to land around that spot. This simple interaction system for the player should make it easy to control the player on a touch screen or a small device.</w:t>
      </w:r>
      <w:r w:rsidR="0012171B">
        <w:t xml:space="preserve"> The player has no life an</w:t>
      </w:r>
      <w:r w:rsidR="00564502">
        <w:t>d</w:t>
      </w:r>
      <w:r w:rsidR="0012171B">
        <w:t xml:space="preserve"> a single contact with an enemy will cause a death and a </w:t>
      </w:r>
      <w:proofErr w:type="spellStart"/>
      <w:r w:rsidR="0012171B">
        <w:t>respawn</w:t>
      </w:r>
      <w:proofErr w:type="spellEnd"/>
      <w:r w:rsidR="0012171B">
        <w:t xml:space="preserve"> a number of seconds later. The only negative effect being a lower score at the end as deaths acts as score deduction.</w:t>
      </w:r>
      <w:r w:rsidR="00564502">
        <w:t xml:space="preserve"> It’s meant to be an easy to play game that rewards careful and thoughtful players that complete the game well by being fast accurate and careful.</w:t>
      </w:r>
    </w:p>
    <w:p w:rsidR="004635AC" w:rsidRDefault="004635AC" w:rsidP="0049469B"/>
    <w:p w:rsidR="0049469B" w:rsidRDefault="0049469B" w:rsidP="0049469B">
      <w:pPr>
        <w:pStyle w:val="Heading3"/>
      </w:pPr>
      <w:r>
        <w:lastRenderedPageBreak/>
        <w:t>Scoring</w:t>
      </w:r>
    </w:p>
    <w:p w:rsidR="00664C35" w:rsidRDefault="005D393D" w:rsidP="00664C35">
      <w:r>
        <w:t xml:space="preserve">Scoring is a simple system in which killing enemies with the right </w:t>
      </w:r>
      <w:proofErr w:type="spellStart"/>
      <w:r>
        <w:t>colour</w:t>
      </w:r>
      <w:proofErr w:type="spellEnd"/>
      <w:r>
        <w:t xml:space="preserve"> projectile will score positive points </w:t>
      </w:r>
      <w:r w:rsidR="00491A4A">
        <w:t xml:space="preserve">for your score and wrong </w:t>
      </w:r>
      <w:proofErr w:type="spellStart"/>
      <w:r w:rsidR="00491A4A">
        <w:t>colour</w:t>
      </w:r>
      <w:r>
        <w:t>s</w:t>
      </w:r>
      <w:proofErr w:type="spellEnd"/>
      <w:r>
        <w:t xml:space="preserve"> or any death will score negative points. A full list of actions that effect the ending score are listed below. As you will see this will result in a wide variety of scores and </w:t>
      </w:r>
      <w:r w:rsidR="005C6CDF">
        <w:t>tactics that</w:t>
      </w:r>
      <w:r>
        <w:t xml:space="preserve"> can be applied to the game to get the best score.</w:t>
      </w:r>
      <w:r w:rsidR="00FA1497">
        <w:t xml:space="preserve"> This is also the key element to the game as there is only a single player mode. The competitive state of play relies </w:t>
      </w:r>
    </w:p>
    <w:p w:rsidR="00867296" w:rsidRDefault="00867296" w:rsidP="00664C35">
      <w:bookmarkStart w:id="5" w:name="_GoBack"/>
      <w:bookmarkEnd w:id="5"/>
    </w:p>
    <w:tbl>
      <w:tblPr>
        <w:tblStyle w:val="TableGrid"/>
        <w:tblW w:w="0" w:type="auto"/>
        <w:tblLook w:val="04A0" w:firstRow="1" w:lastRow="0" w:firstColumn="1" w:lastColumn="0" w:noHBand="0" w:noVBand="1"/>
      </w:tblPr>
      <w:tblGrid>
        <w:gridCol w:w="5395"/>
        <w:gridCol w:w="5395"/>
      </w:tblGrid>
      <w:tr w:rsidR="005D393D" w:rsidTr="005D393D">
        <w:tc>
          <w:tcPr>
            <w:tcW w:w="5395" w:type="dxa"/>
          </w:tcPr>
          <w:p w:rsidR="005D393D" w:rsidRPr="005D393D" w:rsidRDefault="005D393D" w:rsidP="005D393D">
            <w:pPr>
              <w:jc w:val="center"/>
              <w:rPr>
                <w:sz w:val="44"/>
                <w:szCs w:val="44"/>
              </w:rPr>
            </w:pPr>
            <w:r w:rsidRPr="005D393D">
              <w:rPr>
                <w:sz w:val="44"/>
                <w:szCs w:val="44"/>
              </w:rPr>
              <w:t>Actions</w:t>
            </w:r>
          </w:p>
        </w:tc>
        <w:tc>
          <w:tcPr>
            <w:tcW w:w="5395" w:type="dxa"/>
          </w:tcPr>
          <w:p w:rsidR="005D393D" w:rsidRPr="005D393D" w:rsidRDefault="005D393D" w:rsidP="005D393D">
            <w:pPr>
              <w:jc w:val="center"/>
              <w:rPr>
                <w:sz w:val="44"/>
                <w:szCs w:val="44"/>
              </w:rPr>
            </w:pPr>
            <w:r w:rsidRPr="005D393D">
              <w:rPr>
                <w:sz w:val="44"/>
                <w:szCs w:val="44"/>
              </w:rPr>
              <w:t>Points</w:t>
            </w:r>
          </w:p>
        </w:tc>
      </w:tr>
      <w:tr w:rsidR="005D393D" w:rsidTr="005D393D">
        <w:tc>
          <w:tcPr>
            <w:tcW w:w="5395" w:type="dxa"/>
          </w:tcPr>
          <w:p w:rsidR="005D393D" w:rsidRDefault="005D393D" w:rsidP="005D393D">
            <w:pPr>
              <w:jc w:val="center"/>
            </w:pPr>
            <w:r>
              <w:t>Death</w:t>
            </w:r>
          </w:p>
        </w:tc>
        <w:tc>
          <w:tcPr>
            <w:tcW w:w="5395" w:type="dxa"/>
          </w:tcPr>
          <w:p w:rsidR="005D393D" w:rsidRDefault="005D393D" w:rsidP="005D393D">
            <w:pPr>
              <w:jc w:val="center"/>
            </w:pPr>
            <w:r>
              <w:t>-10</w:t>
            </w:r>
          </w:p>
        </w:tc>
      </w:tr>
      <w:tr w:rsidR="005D393D" w:rsidTr="005D393D">
        <w:tc>
          <w:tcPr>
            <w:tcW w:w="5395" w:type="dxa"/>
          </w:tcPr>
          <w:p w:rsidR="005D393D" w:rsidRDefault="005D393D" w:rsidP="005D393D">
            <w:pPr>
              <w:jc w:val="center"/>
            </w:pPr>
            <w:r>
              <w:t>Enemy Killed</w:t>
            </w:r>
          </w:p>
        </w:tc>
        <w:tc>
          <w:tcPr>
            <w:tcW w:w="5395" w:type="dxa"/>
          </w:tcPr>
          <w:p w:rsidR="005D393D" w:rsidRDefault="005D393D" w:rsidP="005D393D">
            <w:pPr>
              <w:jc w:val="center"/>
            </w:pPr>
            <w:r>
              <w:t>2</w:t>
            </w:r>
          </w:p>
        </w:tc>
      </w:tr>
      <w:tr w:rsidR="005D393D" w:rsidTr="005D393D">
        <w:tc>
          <w:tcPr>
            <w:tcW w:w="5395" w:type="dxa"/>
          </w:tcPr>
          <w:p w:rsidR="005D393D" w:rsidRDefault="005D393D" w:rsidP="005D393D">
            <w:pPr>
              <w:jc w:val="center"/>
            </w:pPr>
            <w:r>
              <w:t>Wrong Projectile</w:t>
            </w:r>
          </w:p>
        </w:tc>
        <w:tc>
          <w:tcPr>
            <w:tcW w:w="5395" w:type="dxa"/>
          </w:tcPr>
          <w:p w:rsidR="005D393D" w:rsidRDefault="005D393D" w:rsidP="005D393D">
            <w:pPr>
              <w:jc w:val="center"/>
            </w:pPr>
            <w:r>
              <w:t>-1</w:t>
            </w:r>
          </w:p>
        </w:tc>
      </w:tr>
      <w:tr w:rsidR="005D393D" w:rsidTr="005D393D">
        <w:tc>
          <w:tcPr>
            <w:tcW w:w="5395" w:type="dxa"/>
          </w:tcPr>
          <w:p w:rsidR="005D393D" w:rsidRDefault="005D393D" w:rsidP="005D393D">
            <w:pPr>
              <w:jc w:val="center"/>
            </w:pPr>
            <w:r>
              <w:t>Stage Cleared</w:t>
            </w:r>
          </w:p>
        </w:tc>
        <w:tc>
          <w:tcPr>
            <w:tcW w:w="5395" w:type="dxa"/>
          </w:tcPr>
          <w:p w:rsidR="005D393D" w:rsidRDefault="005D393D" w:rsidP="005D393D">
            <w:pPr>
              <w:jc w:val="center"/>
            </w:pPr>
            <w:r>
              <w:t>100</w:t>
            </w:r>
          </w:p>
        </w:tc>
      </w:tr>
      <w:tr w:rsidR="005D393D" w:rsidTr="005D393D">
        <w:tc>
          <w:tcPr>
            <w:tcW w:w="5395" w:type="dxa"/>
          </w:tcPr>
          <w:p w:rsidR="005D393D" w:rsidRDefault="005D393D" w:rsidP="005D393D">
            <w:pPr>
              <w:jc w:val="center"/>
            </w:pPr>
            <w:r>
              <w:t>Time Taken</w:t>
            </w:r>
          </w:p>
        </w:tc>
        <w:tc>
          <w:tcPr>
            <w:tcW w:w="5395" w:type="dxa"/>
          </w:tcPr>
          <w:p w:rsidR="005D393D" w:rsidRDefault="005D393D" w:rsidP="005D393D">
            <w:pPr>
              <w:jc w:val="center"/>
            </w:pPr>
            <w:r>
              <w:t>250 – 1 for each second passed</w:t>
            </w:r>
          </w:p>
        </w:tc>
      </w:tr>
      <w:tr w:rsidR="005D393D" w:rsidTr="005D393D">
        <w:tc>
          <w:tcPr>
            <w:tcW w:w="5395" w:type="dxa"/>
          </w:tcPr>
          <w:p w:rsidR="005D393D" w:rsidRDefault="005D393D" w:rsidP="005D393D">
            <w:pPr>
              <w:jc w:val="center"/>
            </w:pPr>
            <w:r>
              <w:t>No deaths in stage</w:t>
            </w:r>
          </w:p>
        </w:tc>
        <w:tc>
          <w:tcPr>
            <w:tcW w:w="5395" w:type="dxa"/>
          </w:tcPr>
          <w:p w:rsidR="005D393D" w:rsidRDefault="005D393D" w:rsidP="005D393D">
            <w:pPr>
              <w:jc w:val="center"/>
            </w:pPr>
            <w:r>
              <w:t>75</w:t>
            </w:r>
          </w:p>
        </w:tc>
      </w:tr>
    </w:tbl>
    <w:p w:rsidR="0049469B" w:rsidRDefault="0049469B" w:rsidP="0049469B"/>
    <w:p w:rsidR="00867296" w:rsidRDefault="00032086" w:rsidP="00867296">
      <w:pPr>
        <w:pStyle w:val="Heading3"/>
      </w:pPr>
      <w:r>
        <w:t>A Sample Play T</w:t>
      </w:r>
      <w:r w:rsidR="0049469B">
        <w:t>hrough</w:t>
      </w:r>
      <w:r>
        <w:t xml:space="preserve"> of the First Level</w:t>
      </w:r>
    </w:p>
    <w:p w:rsidR="000652F1" w:rsidRDefault="00594FA5" w:rsidP="000652F1">
      <w:r>
        <w:t>This will be a short walkthrough of the level to demonstrate the game in practice. Both developers thought this would be better than an overly detailed story board in describing what the game will look like.</w:t>
      </w:r>
      <w:r w:rsidR="000652F1">
        <w:t xml:space="preserve"> For this description to be truly effective please look at the screenshot below which will help convey the general gameplay that the game will provide. Also note that the gameplay is the same across each level the changes for each level include platform re design, harder AI etc.</w:t>
      </w:r>
    </w:p>
    <w:p w:rsidR="0046334D" w:rsidRDefault="000652F1" w:rsidP="000652F1">
      <w:r>
        <w:t xml:space="preserve">The player will spawn in the lower left corner of the screen when entering the level. </w:t>
      </w:r>
      <w:r w:rsidR="0046334D">
        <w:t>Enemies</w:t>
      </w:r>
      <w:r>
        <w:t xml:space="preserve"> which were explained earlier in the document</w:t>
      </w:r>
      <w:r w:rsidR="0046334D">
        <w:t xml:space="preserve"> will spawn periodically at one of the many locations indicated in the screenshot</w:t>
      </w:r>
      <w:r w:rsidR="00E30673">
        <w:t xml:space="preserve"> the location is picked at random</w:t>
      </w:r>
      <w:r w:rsidR="0046334D">
        <w:t>. The players objective obviously is destroy all enemies in the scene at which point they can move on. The player is to move on when all enemies are destroyed at which point then can walk right, out of the scene. The next scene will be then loaded in.</w:t>
      </w:r>
    </w:p>
    <w:p w:rsidR="0099272C" w:rsidRDefault="00C06354" w:rsidP="00C06354">
      <w:r w:rsidRPr="0049469B">
        <w:rPr>
          <w:noProof/>
          <w:lang w:val="en-GB" w:eastAsia="en-GB"/>
        </w:rPr>
        <w:drawing>
          <wp:anchor distT="0" distB="0" distL="114300" distR="114300" simplePos="0" relativeHeight="251678720" behindDoc="0" locked="0" layoutInCell="1" allowOverlap="1" wp14:anchorId="5ABF301D" wp14:editId="73A5A43F">
            <wp:simplePos x="0" y="0"/>
            <wp:positionH relativeFrom="margin">
              <wp:posOffset>723900</wp:posOffset>
            </wp:positionH>
            <wp:positionV relativeFrom="paragraph">
              <wp:posOffset>824865</wp:posOffset>
            </wp:positionV>
            <wp:extent cx="5208905" cy="2713990"/>
            <wp:effectExtent l="152400" t="152400" r="353695" b="353060"/>
            <wp:wrapSquare wrapText="bothSides"/>
            <wp:docPr id="5" name="Picture 5" descr="C:\Users\B00235610\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00235610\Desktop\screen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905" cy="27139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30673">
        <w:t>The two buttons at the top represent the heads up display. The one on the left is a simple button that returns the user to the menu.</w:t>
      </w:r>
      <w:r>
        <w:t xml:space="preserve"> It can be activated with a single tap, the other switches the pellets being fired. Note their isn’t an indication what one is currently set which is a design decision to add greater difficulty in remembering which one comes next in order to get the best score. </w:t>
      </w:r>
    </w:p>
    <w:p w:rsidR="0012171B" w:rsidRPr="0099272C" w:rsidRDefault="00A2780E" w:rsidP="0099272C">
      <w:pPr>
        <w:pStyle w:val="Heading1"/>
        <w:rPr>
          <w:sz w:val="52"/>
          <w:szCs w:val="52"/>
        </w:rPr>
      </w:pPr>
      <w:r w:rsidRPr="001A5742">
        <w:rPr>
          <w:sz w:val="52"/>
          <w:szCs w:val="52"/>
        </w:rPr>
        <w:lastRenderedPageBreak/>
        <w:t>Development</w:t>
      </w:r>
    </w:p>
    <w:p w:rsidR="0049469B" w:rsidRDefault="0049469B" w:rsidP="00C130E0">
      <w:pPr>
        <w:pStyle w:val="Heading3"/>
        <w:rPr>
          <w:sz w:val="32"/>
          <w:szCs w:val="32"/>
        </w:rPr>
      </w:pPr>
      <w:r>
        <w:rPr>
          <w:sz w:val="32"/>
          <w:szCs w:val="32"/>
        </w:rPr>
        <w:t>I</w:t>
      </w:r>
      <w:r w:rsidR="00D62B67">
        <w:rPr>
          <w:sz w:val="32"/>
          <w:szCs w:val="32"/>
        </w:rPr>
        <w:t>ntegrated Development Environment</w:t>
      </w:r>
    </w:p>
    <w:p w:rsidR="00A953B6" w:rsidRDefault="00A953B6" w:rsidP="00A953B6">
      <w:r>
        <w:rPr>
          <w:noProof/>
          <w:lang w:val="en-GB" w:eastAsia="en-GB"/>
        </w:rPr>
        <w:drawing>
          <wp:anchor distT="0" distB="0" distL="114300" distR="114300" simplePos="0" relativeHeight="251665408" behindDoc="0" locked="0" layoutInCell="1" allowOverlap="1" wp14:anchorId="47982AC3" wp14:editId="33AD6337">
            <wp:simplePos x="0" y="0"/>
            <wp:positionH relativeFrom="margin">
              <wp:align>left</wp:align>
            </wp:positionH>
            <wp:positionV relativeFrom="paragraph">
              <wp:posOffset>706755</wp:posOffset>
            </wp:positionV>
            <wp:extent cx="1257300" cy="1257300"/>
            <wp:effectExtent l="152400" t="152400" r="361950" b="361950"/>
            <wp:wrapSquare wrapText="bothSides"/>
            <wp:docPr id="6" name="Picture 6" descr="Visual_Studio_2012.png (5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_Studio_2012.png (512×5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We will be using the Visual Studio IDE to develop our game and our server. The reason why is because both developers in the team have gotten used to a google JavaScript plugin for Visual Studio which makes it a</w:t>
      </w:r>
      <w:r w:rsidR="0020555C">
        <w:t xml:space="preserve"> much</w:t>
      </w:r>
      <w:r>
        <w:t xml:space="preserve"> more capable and half decent web development tool. Also B00235610 who will be writing the server also has some experience of writing a node JS server as it’s what he does as a part time job. </w:t>
      </w:r>
      <w:r w:rsidR="0020555C">
        <w:t>In addition to this</w:t>
      </w:r>
      <w:r>
        <w:t xml:space="preserve"> both developers are very familiar with the IDE which has been used by both of us since first year and we feel </w:t>
      </w:r>
      <w:r w:rsidR="0020555C">
        <w:t>it’s</w:t>
      </w:r>
      <w:r>
        <w:t xml:space="preserve"> better to start with a tool we are comfortable with rather than grow to like a tool we don’t yet know a lot about.</w:t>
      </w:r>
    </w:p>
    <w:p w:rsidR="00A953B6" w:rsidRDefault="00A953B6" w:rsidP="00A953B6"/>
    <w:p w:rsidR="00A953B6" w:rsidRDefault="00CF465B" w:rsidP="00A953B6">
      <w:r w:rsidRPr="00867296">
        <w:rPr>
          <w:b/>
        </w:rPr>
        <w:t>JavaScript</w:t>
      </w:r>
      <w:r w:rsidR="00A953B6" w:rsidRPr="00867296">
        <w:rPr>
          <w:b/>
        </w:rPr>
        <w:t xml:space="preserve"> Plugin for Visual Studio</w:t>
      </w:r>
      <w:r w:rsidR="00A953B6">
        <w:t xml:space="preserve">: </w:t>
      </w:r>
      <w:hyperlink r:id="rId19" w:history="1">
        <w:r w:rsidR="00A953B6" w:rsidRPr="00406D14">
          <w:rPr>
            <w:rStyle w:val="Hyperlink"/>
          </w:rPr>
          <w:t>https://code.google.com/p/js-addin/</w:t>
        </w:r>
      </w:hyperlink>
    </w:p>
    <w:p w:rsidR="00867296" w:rsidRDefault="00A953B6" w:rsidP="00CF465B">
      <w:pPr>
        <w:rPr>
          <w:rStyle w:val="Hyperlink"/>
        </w:rPr>
      </w:pPr>
      <w:proofErr w:type="spellStart"/>
      <w:r w:rsidRPr="00867296">
        <w:rPr>
          <w:b/>
        </w:rPr>
        <w:t>NodeJS</w:t>
      </w:r>
      <w:proofErr w:type="spellEnd"/>
      <w:r w:rsidRPr="00867296">
        <w:rPr>
          <w:b/>
        </w:rPr>
        <w:t xml:space="preserve"> plugin for Visual Studio</w:t>
      </w:r>
      <w:r>
        <w:t xml:space="preserve">: </w:t>
      </w:r>
      <w:hyperlink r:id="rId20" w:history="1">
        <w:r w:rsidRPr="00406D14">
          <w:rPr>
            <w:rStyle w:val="Hyperlink"/>
          </w:rPr>
          <w:t>http://nodejstools.codeplex.com/</w:t>
        </w:r>
      </w:hyperlink>
    </w:p>
    <w:p w:rsidR="00CF465B" w:rsidRPr="00CF465B" w:rsidRDefault="00CF465B" w:rsidP="00CF465B"/>
    <w:p w:rsidR="00C130E0" w:rsidRPr="00720D42" w:rsidRDefault="00C130E0" w:rsidP="00C130E0">
      <w:pPr>
        <w:pStyle w:val="Heading3"/>
        <w:rPr>
          <w:sz w:val="32"/>
          <w:szCs w:val="32"/>
        </w:rPr>
      </w:pPr>
      <w:r w:rsidRPr="00720D42">
        <w:rPr>
          <w:sz w:val="32"/>
          <w:szCs w:val="32"/>
        </w:rPr>
        <w:t>Language &amp; Libraries</w:t>
      </w:r>
    </w:p>
    <w:p w:rsidR="00700EEC" w:rsidRDefault="0012171B" w:rsidP="00700EEC">
      <w:r w:rsidRPr="001A5742">
        <w:rPr>
          <w:noProof/>
          <w:lang w:val="en-GB" w:eastAsia="en-GB"/>
        </w:rPr>
        <w:drawing>
          <wp:anchor distT="0" distB="0" distL="114300" distR="114300" simplePos="0" relativeHeight="251663360" behindDoc="1" locked="0" layoutInCell="1" allowOverlap="1" wp14:anchorId="1DC40FCC" wp14:editId="059EBE49">
            <wp:simplePos x="0" y="0"/>
            <wp:positionH relativeFrom="column">
              <wp:posOffset>3248025</wp:posOffset>
            </wp:positionH>
            <wp:positionV relativeFrom="paragraph">
              <wp:posOffset>963295</wp:posOffset>
            </wp:positionV>
            <wp:extent cx="1085850" cy="542925"/>
            <wp:effectExtent l="114300" t="0" r="266700" b="200025"/>
            <wp:wrapTight wrapText="bothSides">
              <wp:wrapPolygon edited="0">
                <wp:start x="10989" y="1516"/>
                <wp:lineTo x="-2274" y="3032"/>
                <wp:lineTo x="-2274" y="18189"/>
                <wp:lineTo x="4926" y="27284"/>
                <wp:lineTo x="4926" y="28800"/>
                <wp:lineTo x="17811" y="28800"/>
                <wp:lineTo x="18189" y="27284"/>
                <wp:lineTo x="26147" y="15916"/>
                <wp:lineTo x="26526" y="9095"/>
                <wp:lineTo x="20842" y="3032"/>
                <wp:lineTo x="14779" y="1516"/>
                <wp:lineTo x="10989" y="1516"/>
              </wp:wrapPolygon>
            </wp:wrapTight>
            <wp:docPr id="2" name="Picture 2" descr="C:\Temp\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odejs-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542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A5742" w:rsidRPr="001A5742">
        <w:rPr>
          <w:noProof/>
          <w:lang w:val="en-GB" w:eastAsia="en-GB"/>
        </w:rPr>
        <w:drawing>
          <wp:anchor distT="0" distB="0" distL="114300" distR="114300" simplePos="0" relativeHeight="251662336" behindDoc="1" locked="0" layoutInCell="1" allowOverlap="1" wp14:anchorId="35F69A56" wp14:editId="508BA856">
            <wp:simplePos x="0" y="0"/>
            <wp:positionH relativeFrom="margin">
              <wp:posOffset>4905375</wp:posOffset>
            </wp:positionH>
            <wp:positionV relativeFrom="paragraph">
              <wp:posOffset>240030</wp:posOffset>
            </wp:positionV>
            <wp:extent cx="1504950" cy="1254125"/>
            <wp:effectExtent l="152400" t="152400" r="361950" b="365125"/>
            <wp:wrapTight wrapText="bothSides">
              <wp:wrapPolygon edited="0">
                <wp:start x="1094" y="-2625"/>
                <wp:lineTo x="-2187" y="-1969"/>
                <wp:lineTo x="-2187" y="19030"/>
                <wp:lineTo x="-1641" y="24608"/>
                <wp:lineTo x="1641" y="26904"/>
                <wp:lineTo x="1914" y="27561"/>
                <wp:lineTo x="22420" y="27561"/>
                <wp:lineTo x="22694" y="26904"/>
                <wp:lineTo x="25701" y="24608"/>
                <wp:lineTo x="26522" y="19030"/>
                <wp:lineTo x="26522" y="3281"/>
                <wp:lineTo x="23241" y="-1641"/>
                <wp:lineTo x="22967" y="-2625"/>
                <wp:lineTo x="1094" y="-2625"/>
              </wp:wrapPolygon>
            </wp:wrapTight>
            <wp:docPr id="1" name="Picture 1" descr="C:\temp\phase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phaser 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4950" cy="12541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0EEC">
        <w:t xml:space="preserve">We will be building </w:t>
      </w:r>
      <w:r w:rsidR="00AB0992">
        <w:t xml:space="preserve">our game with the Phaser framework with </w:t>
      </w:r>
      <w:r w:rsidR="001A5742">
        <w:t>JavaScript</w:t>
      </w:r>
      <w:r w:rsidR="00FB051F">
        <w:t xml:space="preserve">. It’s simple, </w:t>
      </w:r>
      <w:r w:rsidR="00AB0992">
        <w:t xml:space="preserve">elegant and has multiple render targets which means on devices that support it we can render the game in WebGL for additional performance. </w:t>
      </w:r>
      <w:r w:rsidR="001A5742">
        <w:t xml:space="preserve">Additionally we will be using node </w:t>
      </w:r>
      <w:proofErr w:type="spellStart"/>
      <w:r w:rsidR="001A5742">
        <w:t>js</w:t>
      </w:r>
      <w:proofErr w:type="spellEnd"/>
      <w:r w:rsidR="001A5742">
        <w:t xml:space="preserve"> to write a simple server that stores high scores and a news list which will be visible on the main menu of the game.</w:t>
      </w:r>
      <w:r w:rsidR="001A5742" w:rsidRPr="001A57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A5742" w:rsidRPr="00700EEC" w:rsidRDefault="001A5742" w:rsidP="00700EEC"/>
    <w:p w:rsidR="0012171B" w:rsidRDefault="0012171B" w:rsidP="00C130E0">
      <w:pPr>
        <w:pStyle w:val="Heading3"/>
        <w:rPr>
          <w:sz w:val="32"/>
          <w:szCs w:val="32"/>
        </w:rPr>
      </w:pPr>
    </w:p>
    <w:p w:rsidR="00C130E0" w:rsidRPr="00720D42" w:rsidRDefault="00C130E0" w:rsidP="00C130E0">
      <w:pPr>
        <w:pStyle w:val="Heading3"/>
        <w:rPr>
          <w:sz w:val="32"/>
          <w:szCs w:val="32"/>
        </w:rPr>
      </w:pPr>
      <w:r w:rsidRPr="00720D42">
        <w:rPr>
          <w:sz w:val="32"/>
          <w:szCs w:val="32"/>
        </w:rPr>
        <w:t>Platform</w:t>
      </w:r>
      <w:r w:rsidR="0049469B">
        <w:rPr>
          <w:sz w:val="32"/>
          <w:szCs w:val="32"/>
        </w:rPr>
        <w:t xml:space="preserve"> &amp; Testing</w:t>
      </w:r>
    </w:p>
    <w:p w:rsidR="0012171B" w:rsidRDefault="00867296" w:rsidP="0012171B">
      <w:r>
        <w:rPr>
          <w:noProof/>
          <w:lang w:val="en-GB" w:eastAsia="en-GB"/>
        </w:rPr>
        <w:drawing>
          <wp:anchor distT="0" distB="0" distL="114300" distR="114300" simplePos="0" relativeHeight="251674624" behindDoc="1" locked="0" layoutInCell="1" allowOverlap="1" wp14:anchorId="77DDB7B7" wp14:editId="0FDDE0A5">
            <wp:simplePos x="0" y="0"/>
            <wp:positionH relativeFrom="margin">
              <wp:posOffset>390525</wp:posOffset>
            </wp:positionH>
            <wp:positionV relativeFrom="paragraph">
              <wp:posOffset>1339215</wp:posOffset>
            </wp:positionV>
            <wp:extent cx="1495425" cy="1182370"/>
            <wp:effectExtent l="152400" t="152400" r="333375" b="189230"/>
            <wp:wrapSquare wrapText="bothSides"/>
            <wp:docPr id="9" name="Picture 9" descr="ios-logo.png (100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s-logo.png (1000×7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5425" cy="1182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6672" behindDoc="0" locked="0" layoutInCell="1" allowOverlap="1" wp14:anchorId="5B674215" wp14:editId="235EF75F">
            <wp:simplePos x="0" y="0"/>
            <wp:positionH relativeFrom="margin">
              <wp:align>right</wp:align>
            </wp:positionH>
            <wp:positionV relativeFrom="paragraph">
              <wp:posOffset>1091565</wp:posOffset>
            </wp:positionV>
            <wp:extent cx="1950085" cy="1399540"/>
            <wp:effectExtent l="152400" t="152400" r="354965" b="353060"/>
            <wp:wrapSquare wrapText="bothSides"/>
            <wp:docPr id="12" name="Picture 12" descr="image.axd (3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axd (379×2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0085" cy="13995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A5742">
        <w:t>We will be aiming to release the g</w:t>
      </w:r>
      <w:r w:rsidR="001D393C">
        <w:t>ame on all platforms as HTML5 and</w:t>
      </w:r>
      <w:r w:rsidR="001A5742">
        <w:t xml:space="preserve"> Phaser gives us this advantage. We will be seeking to ensure that game runs well on both mobiles and tablets and have acquired suitable devices for which we will use for testing.</w:t>
      </w:r>
      <w:r w:rsidR="00720D42">
        <w:t xml:space="preserve"> We will also be testing them using the very helpful built in chrome emulation tools which we try to emulate what the game looks like on a wide range of devices.</w:t>
      </w:r>
      <w:r w:rsidRPr="00867296">
        <w:rPr>
          <w:noProof/>
          <w:lang w:val="en-GB" w:eastAsia="en-GB"/>
        </w:rPr>
        <w:t xml:space="preserve"> </w:t>
      </w:r>
    </w:p>
    <w:p w:rsidR="00867296" w:rsidRDefault="00867296" w:rsidP="0012171B">
      <w:r>
        <w:rPr>
          <w:noProof/>
          <w:lang w:val="en-GB" w:eastAsia="en-GB"/>
        </w:rPr>
        <w:drawing>
          <wp:anchor distT="0" distB="0" distL="114300" distR="114300" simplePos="0" relativeHeight="251675648" behindDoc="0" locked="0" layoutInCell="1" allowOverlap="1" wp14:anchorId="36FFAE34" wp14:editId="09CAD1AB">
            <wp:simplePos x="0" y="0"/>
            <wp:positionH relativeFrom="margin">
              <wp:align>center</wp:align>
            </wp:positionH>
            <wp:positionV relativeFrom="paragraph">
              <wp:posOffset>231775</wp:posOffset>
            </wp:positionV>
            <wp:extent cx="1070610" cy="1257300"/>
            <wp:effectExtent l="152400" t="114300" r="358140" b="342900"/>
            <wp:wrapTopAndBottom/>
            <wp:docPr id="11" name="Picture 11" descr="511px-Android_robot.svg.png (51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11px-Android_robot.svg.png (511×6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0610" cy="1257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130E0" w:rsidRPr="00720D42" w:rsidRDefault="00C130E0" w:rsidP="00C130E0">
      <w:pPr>
        <w:pStyle w:val="Heading3"/>
        <w:rPr>
          <w:sz w:val="32"/>
          <w:szCs w:val="32"/>
        </w:rPr>
      </w:pPr>
      <w:r w:rsidRPr="00720D42">
        <w:rPr>
          <w:sz w:val="32"/>
          <w:szCs w:val="32"/>
        </w:rPr>
        <w:lastRenderedPageBreak/>
        <w:t>Repository</w:t>
      </w:r>
      <w:r w:rsidR="001A5742" w:rsidRPr="00720D42">
        <w:rPr>
          <w:sz w:val="32"/>
          <w:szCs w:val="32"/>
        </w:rPr>
        <w:t xml:space="preserve"> &amp; Online Tools</w:t>
      </w:r>
    </w:p>
    <w:p w:rsidR="00720D42" w:rsidRPr="00867296" w:rsidRDefault="00720D42" w:rsidP="00720D42">
      <w:pPr>
        <w:pStyle w:val="Heading4"/>
        <w:rPr>
          <w:rStyle w:val="Emphasis"/>
          <w:sz w:val="24"/>
          <w:szCs w:val="24"/>
        </w:rPr>
      </w:pPr>
      <w:r w:rsidRPr="00867296">
        <w:rPr>
          <w:rStyle w:val="Emphasis"/>
          <w:sz w:val="24"/>
          <w:szCs w:val="24"/>
        </w:rPr>
        <w:t>Documentation &amp; Repository</w:t>
      </w:r>
    </w:p>
    <w:p w:rsidR="00A953B6" w:rsidRDefault="00867296" w:rsidP="001A5742">
      <w:r>
        <w:rPr>
          <w:noProof/>
          <w:lang w:val="en-GB" w:eastAsia="en-GB"/>
        </w:rPr>
        <w:drawing>
          <wp:anchor distT="0" distB="0" distL="114300" distR="114300" simplePos="0" relativeHeight="251677696" behindDoc="0" locked="0" layoutInCell="1" allowOverlap="1" wp14:anchorId="5AC5CFE2" wp14:editId="71C5046A">
            <wp:simplePos x="0" y="0"/>
            <wp:positionH relativeFrom="margin">
              <wp:align>left</wp:align>
            </wp:positionH>
            <wp:positionV relativeFrom="paragraph">
              <wp:posOffset>448945</wp:posOffset>
            </wp:positionV>
            <wp:extent cx="1619250" cy="808990"/>
            <wp:effectExtent l="152400" t="152400" r="361950" b="353060"/>
            <wp:wrapSquare wrapText="bothSides"/>
            <wp:docPr id="13" name="Picture 13" descr="bitbucket.png (6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tbucket.png (600×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0763" cy="8100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91093">
        <w:t>We have also set up</w:t>
      </w:r>
      <w:r w:rsidR="001A5742">
        <w:t xml:space="preserve"> </w:t>
      </w:r>
      <w:proofErr w:type="spellStart"/>
      <w:r w:rsidR="001A5742">
        <w:t>Bitbucket</w:t>
      </w:r>
      <w:proofErr w:type="spellEnd"/>
      <w:r w:rsidR="001A5742">
        <w:t xml:space="preserve"> </w:t>
      </w:r>
      <w:r w:rsidR="00E91093">
        <w:t>repositories</w:t>
      </w:r>
      <w:r w:rsidR="001A5742">
        <w:t xml:space="preserve"> that we are </w:t>
      </w:r>
      <w:r w:rsidR="00720D42">
        <w:t>using to maintain and update the game code</w:t>
      </w:r>
      <w:r w:rsidR="00E91093">
        <w:t xml:space="preserve"> and the server code</w:t>
      </w:r>
      <w:r w:rsidR="00720D42">
        <w:t xml:space="preserve">. We will also be generating suitable documentation for the game using </w:t>
      </w:r>
      <w:proofErr w:type="spellStart"/>
      <w:r w:rsidR="00720D42">
        <w:t>JSDoc</w:t>
      </w:r>
      <w:proofErr w:type="spellEnd"/>
      <w:r w:rsidR="00720D42">
        <w:t xml:space="preserve"> both for the server and the game as well.</w:t>
      </w:r>
      <w:r w:rsidR="00E91093">
        <w:t xml:space="preserve"> The links down below are to the server repository and game repository respectively.</w:t>
      </w:r>
    </w:p>
    <w:p w:rsidR="0012171B" w:rsidRDefault="0012171B" w:rsidP="00C130E0">
      <w:r w:rsidRPr="00867296">
        <w:rPr>
          <w:b/>
        </w:rPr>
        <w:t>Server Repository</w:t>
      </w:r>
      <w:r>
        <w:t xml:space="preserve">: </w:t>
      </w:r>
      <w:hyperlink r:id="rId27" w:history="1">
        <w:r w:rsidRPr="00406D14">
          <w:rPr>
            <w:rStyle w:val="Hyperlink"/>
          </w:rPr>
          <w:t>https://bitbucket.org/WilliamTaylor/mobilegamedev-server</w:t>
        </w:r>
      </w:hyperlink>
    </w:p>
    <w:p w:rsidR="00A953B6" w:rsidRDefault="00A953B6" w:rsidP="00C130E0">
      <w:r w:rsidRPr="00867296">
        <w:rPr>
          <w:b/>
        </w:rPr>
        <w:t>Game Repository:</w:t>
      </w:r>
      <w:r>
        <w:t xml:space="preserve"> </w:t>
      </w:r>
      <w:hyperlink r:id="rId28" w:history="1">
        <w:r w:rsidRPr="00406D14">
          <w:rPr>
            <w:rStyle w:val="Hyperlink"/>
          </w:rPr>
          <w:t>https://bitbucket.org/WilliamTaylor/mobilegamedev</w:t>
        </w:r>
      </w:hyperlink>
      <w:r w:rsidR="00867296" w:rsidRPr="00867296">
        <w:t xml:space="preserve"> </w:t>
      </w:r>
    </w:p>
    <w:p w:rsidR="00867296" w:rsidRDefault="00867296" w:rsidP="00720D42">
      <w:pPr>
        <w:pStyle w:val="Heading4"/>
      </w:pPr>
    </w:p>
    <w:p w:rsidR="001A5742" w:rsidRPr="00867296" w:rsidRDefault="00720D42" w:rsidP="00720D42">
      <w:pPr>
        <w:pStyle w:val="Heading4"/>
        <w:rPr>
          <w:sz w:val="24"/>
          <w:szCs w:val="24"/>
        </w:rPr>
      </w:pPr>
      <w:r w:rsidRPr="00867296">
        <w:rPr>
          <w:sz w:val="24"/>
          <w:szCs w:val="24"/>
        </w:rPr>
        <w:t>Formal Communication Tools</w:t>
      </w:r>
    </w:p>
    <w:p w:rsidR="001A5742" w:rsidRDefault="00867296" w:rsidP="00C130E0">
      <w:r>
        <w:rPr>
          <w:noProof/>
          <w:lang w:val="en-GB" w:eastAsia="en-GB"/>
        </w:rPr>
        <w:drawing>
          <wp:anchor distT="0" distB="0" distL="114300" distR="114300" simplePos="0" relativeHeight="251664384" behindDoc="1" locked="0" layoutInCell="1" allowOverlap="1" wp14:anchorId="79452674" wp14:editId="6CE127F3">
            <wp:simplePos x="0" y="0"/>
            <wp:positionH relativeFrom="margin">
              <wp:posOffset>4191000</wp:posOffset>
            </wp:positionH>
            <wp:positionV relativeFrom="paragraph">
              <wp:posOffset>121285</wp:posOffset>
            </wp:positionV>
            <wp:extent cx="2719070" cy="866775"/>
            <wp:effectExtent l="76200" t="76200" r="233680" b="295275"/>
            <wp:wrapTight wrapText="bothSides">
              <wp:wrapPolygon edited="0">
                <wp:start x="16192" y="-1899"/>
                <wp:lineTo x="-605" y="-949"/>
                <wp:lineTo x="-605" y="22312"/>
                <wp:lineTo x="1059" y="28484"/>
                <wp:lineTo x="17100" y="28484"/>
                <wp:lineTo x="17252" y="27534"/>
                <wp:lineTo x="21640" y="21837"/>
                <wp:lineTo x="21792" y="21837"/>
                <wp:lineTo x="23305" y="14242"/>
                <wp:lineTo x="22094" y="7121"/>
                <wp:lineTo x="22094" y="6171"/>
                <wp:lineTo x="19068" y="-1899"/>
                <wp:lineTo x="16192" y="-1899"/>
              </wp:wrapPolygon>
            </wp:wrapTight>
            <wp:docPr id="3" name="Picture 3" descr="20150311070737!Logo_Trello.png (8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0311070737!Logo_Trello.png (800×2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9070" cy="8667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20D42">
        <w:t xml:space="preserve">For development communication we will be </w:t>
      </w:r>
      <w:r w:rsidR="0049469B">
        <w:t xml:space="preserve">utilizing </w:t>
      </w:r>
      <w:proofErr w:type="spellStart"/>
      <w:r w:rsidR="0049469B">
        <w:t>T</w:t>
      </w:r>
      <w:r w:rsidR="00720D42">
        <w:t>rello</w:t>
      </w:r>
      <w:proofErr w:type="spellEnd"/>
      <w:r w:rsidR="00720D42">
        <w:t>.</w:t>
      </w:r>
      <w:r w:rsidR="0049469B">
        <w:t xml:space="preserve"> We will be using this to generate checklist items to do as well as the general sharing of screenshots to ensure me and my project partner are on the same page.</w:t>
      </w:r>
    </w:p>
    <w:p w:rsidR="0049469B" w:rsidRDefault="00491A4A" w:rsidP="0049469B">
      <w:pPr>
        <w:jc w:val="center"/>
      </w:pPr>
      <w:hyperlink r:id="rId30" w:history="1">
        <w:r w:rsidR="0049469B" w:rsidRPr="00406D14">
          <w:rPr>
            <w:rStyle w:val="Hyperlink"/>
          </w:rPr>
          <w:t>https://trello.com/b/tm2N9yny/mobile-game-dev-team</w:t>
        </w:r>
      </w:hyperlink>
    </w:p>
    <w:p w:rsidR="00867296" w:rsidRDefault="00867296" w:rsidP="00C130E0"/>
    <w:p w:rsidR="0012171B" w:rsidRDefault="00866804" w:rsidP="0012171B">
      <w:pPr>
        <w:pStyle w:val="Heading3"/>
        <w:rPr>
          <w:sz w:val="32"/>
          <w:szCs w:val="32"/>
        </w:rPr>
      </w:pPr>
      <w:r>
        <w:rPr>
          <w:sz w:val="32"/>
          <w:szCs w:val="32"/>
        </w:rPr>
        <w:t>Schedule</w:t>
      </w:r>
      <w:r w:rsidR="00E91093">
        <w:rPr>
          <w:sz w:val="32"/>
          <w:szCs w:val="32"/>
        </w:rPr>
        <w:t xml:space="preserve"> /</w:t>
      </w:r>
      <w:r>
        <w:rPr>
          <w:sz w:val="32"/>
          <w:szCs w:val="32"/>
        </w:rPr>
        <w:t xml:space="preserve"> Gantt </w:t>
      </w:r>
      <w:proofErr w:type="gramStart"/>
      <w:r>
        <w:rPr>
          <w:sz w:val="32"/>
          <w:szCs w:val="32"/>
        </w:rPr>
        <w:t>Chart</w:t>
      </w:r>
      <w:proofErr w:type="gramEnd"/>
    </w:p>
    <w:p w:rsidR="00867296" w:rsidRDefault="00695924" w:rsidP="00C130E0">
      <w:r>
        <w:t xml:space="preserve">The following is our </w:t>
      </w:r>
      <w:proofErr w:type="spellStart"/>
      <w:r>
        <w:t>gantt</w:t>
      </w:r>
      <w:proofErr w:type="spellEnd"/>
      <w:r>
        <w:t xml:space="preserve"> chart for the development of the game. It will also be updated so we can show the official progression made when it </w:t>
      </w:r>
      <w:r w:rsidR="00E91093">
        <w:t>comes</w:t>
      </w:r>
      <w:r>
        <w:t xml:space="preserve"> to the project. Please note that we have taken a number of weeks to do some early work so we have a better idea of the task we have ahead of ourselves this includes playing around with the A* pathf</w:t>
      </w:r>
      <w:r w:rsidR="00176526">
        <w:t>inding algorithm and learning Ph</w:t>
      </w:r>
      <w:r>
        <w:t>aser in depth so we know how to build the application.</w:t>
      </w:r>
      <w:r w:rsidR="00867296" w:rsidRPr="00867296">
        <w:t xml:space="preserve"> </w:t>
      </w:r>
    </w:p>
    <w:p w:rsidR="001A5742" w:rsidRDefault="00695924" w:rsidP="00C130E0">
      <w:r w:rsidRPr="00695924">
        <w:rPr>
          <w:noProof/>
          <w:lang w:val="en-GB" w:eastAsia="en-GB"/>
        </w:rPr>
        <w:drawing>
          <wp:inline distT="0" distB="0" distL="0" distR="0">
            <wp:extent cx="6134969" cy="2914650"/>
            <wp:effectExtent l="152400" t="152400" r="361315" b="361950"/>
            <wp:docPr id="8" name="Picture 8" descr="C:\Users\B00235610\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0235610\Desktop\gant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4559" cy="2919206"/>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1A5742" w:rsidSect="004635AC">
      <w:footerReference w:type="default" r:id="rId3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830" w:rsidRDefault="00300830">
      <w:pPr>
        <w:spacing w:before="0" w:after="0" w:line="240" w:lineRule="auto"/>
      </w:pPr>
      <w:r>
        <w:separator/>
      </w:r>
    </w:p>
  </w:endnote>
  <w:endnote w:type="continuationSeparator" w:id="0">
    <w:p w:rsidR="00300830" w:rsidRDefault="003008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491A4A">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830" w:rsidRDefault="00300830">
      <w:pPr>
        <w:spacing w:before="0" w:after="0" w:line="240" w:lineRule="auto"/>
      </w:pPr>
      <w:r>
        <w:separator/>
      </w:r>
    </w:p>
  </w:footnote>
  <w:footnote w:type="continuationSeparator" w:id="0">
    <w:p w:rsidR="00300830" w:rsidRDefault="0030083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2D9C7EEC"/>
    <w:multiLevelType w:val="hybridMultilevel"/>
    <w:tmpl w:val="E54AF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830"/>
    <w:rsid w:val="00032086"/>
    <w:rsid w:val="000652F1"/>
    <w:rsid w:val="000A7396"/>
    <w:rsid w:val="0012171B"/>
    <w:rsid w:val="00176526"/>
    <w:rsid w:val="001A5742"/>
    <w:rsid w:val="001D393C"/>
    <w:rsid w:val="0020555C"/>
    <w:rsid w:val="002163EE"/>
    <w:rsid w:val="002A70C0"/>
    <w:rsid w:val="00300830"/>
    <w:rsid w:val="003806E6"/>
    <w:rsid w:val="0046334D"/>
    <w:rsid w:val="004635AC"/>
    <w:rsid w:val="00491A4A"/>
    <w:rsid w:val="0049469B"/>
    <w:rsid w:val="00564502"/>
    <w:rsid w:val="00594FA5"/>
    <w:rsid w:val="005C6CDF"/>
    <w:rsid w:val="005D393D"/>
    <w:rsid w:val="00623079"/>
    <w:rsid w:val="00664C35"/>
    <w:rsid w:val="006704D8"/>
    <w:rsid w:val="006800AE"/>
    <w:rsid w:val="00695924"/>
    <w:rsid w:val="006A0DA4"/>
    <w:rsid w:val="00700EEC"/>
    <w:rsid w:val="00720D42"/>
    <w:rsid w:val="00866804"/>
    <w:rsid w:val="00867296"/>
    <w:rsid w:val="00980F74"/>
    <w:rsid w:val="0099272C"/>
    <w:rsid w:val="00A2780E"/>
    <w:rsid w:val="00A460CB"/>
    <w:rsid w:val="00A953B6"/>
    <w:rsid w:val="00AA5D25"/>
    <w:rsid w:val="00AB0992"/>
    <w:rsid w:val="00B91A19"/>
    <w:rsid w:val="00BB1FFE"/>
    <w:rsid w:val="00BE00E7"/>
    <w:rsid w:val="00C06354"/>
    <w:rsid w:val="00C130E0"/>
    <w:rsid w:val="00CA32FA"/>
    <w:rsid w:val="00CC13F7"/>
    <w:rsid w:val="00CF465B"/>
    <w:rsid w:val="00D62B67"/>
    <w:rsid w:val="00E30673"/>
    <w:rsid w:val="00E91093"/>
    <w:rsid w:val="00F016FD"/>
    <w:rsid w:val="00F60A92"/>
    <w:rsid w:val="00FA1497"/>
    <w:rsid w:val="00FB0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90A954F0-D79B-40F7-A3BE-30EFA63B7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866804"/>
    <w:pPr>
      <w:ind w:left="720"/>
      <w:contextualSpacing/>
    </w:pPr>
  </w:style>
  <w:style w:type="character" w:styleId="FollowedHyperlink">
    <w:name w:val="FollowedHyperlink"/>
    <w:basedOn w:val="DefaultParagraphFont"/>
    <w:uiPriority w:val="99"/>
    <w:semiHidden/>
    <w:unhideWhenUsed/>
    <w:rsid w:val="00867296"/>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nodejstools.codeplex.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bitbucket.org/WilliamTaylor/mobilegamedev" TargetMode="External"/><Relationship Id="rId10" Type="http://schemas.openxmlformats.org/officeDocument/2006/relationships/image" Target="media/image1.png"/><Relationship Id="rId19" Type="http://schemas.openxmlformats.org/officeDocument/2006/relationships/hyperlink" Target="https://code.google.com/p/js-addin/"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bitbucket.org/WilliamTaylor/mobilegamedev-server" TargetMode="External"/><Relationship Id="rId30" Type="http://schemas.openxmlformats.org/officeDocument/2006/relationships/hyperlink" Target="https://trello.com/b/tm2N9yny/mobile-game-dev-team"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5610\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FEB2EA1B79345A3942031945C0FB243"/>
        <w:category>
          <w:name w:val="General"/>
          <w:gallery w:val="placeholder"/>
        </w:category>
        <w:types>
          <w:type w:val="bbPlcHdr"/>
        </w:types>
        <w:behaviors>
          <w:behavior w:val="content"/>
        </w:behaviors>
        <w:guid w:val="{8ED4A1ED-AB37-49AE-B16D-46493D5D4E23}"/>
      </w:docPartPr>
      <w:docPartBody>
        <w:p w:rsidR="00504115" w:rsidRDefault="00504115">
          <w:pPr>
            <w:pStyle w:val="4FEB2EA1B79345A3942031945C0FB243"/>
          </w:pPr>
          <w:r>
            <w:t>[Name]</w:t>
          </w:r>
        </w:p>
      </w:docPartBody>
    </w:docPart>
    <w:docPart>
      <w:docPartPr>
        <w:name w:val="03AD1D94F70246E3816C82EE7D5A06EB"/>
        <w:category>
          <w:name w:val="General"/>
          <w:gallery w:val="placeholder"/>
        </w:category>
        <w:types>
          <w:type w:val="bbPlcHdr"/>
        </w:types>
        <w:behaviors>
          <w:behavior w:val="content"/>
        </w:behaviors>
        <w:guid w:val="{842241A7-322E-472E-BF91-C9E5B2E04049}"/>
      </w:docPartPr>
      <w:docPartBody>
        <w:p w:rsidR="00504115" w:rsidRDefault="00504115">
          <w:pPr>
            <w:pStyle w:val="03AD1D94F70246E3816C82EE7D5A06EB"/>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115"/>
    <w:rsid w:val="005041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1A6797ED24E94B369DE21223DCD489C0">
    <w:name w:val="1A6797ED24E94B369DE21223DCD489C0"/>
  </w:style>
  <w:style w:type="paragraph" w:customStyle="1" w:styleId="4FEB2EA1B79345A3942031945C0FB243">
    <w:name w:val="4FEB2EA1B79345A3942031945C0FB243"/>
  </w:style>
  <w:style w:type="paragraph" w:customStyle="1" w:styleId="59A768A1F51F42B29418CBEA950560F8">
    <w:name w:val="59A768A1F51F42B29418CBEA950560F8"/>
  </w:style>
  <w:style w:type="paragraph" w:customStyle="1" w:styleId="03AD1D94F70246E3816C82EE7D5A06EB">
    <w:name w:val="03AD1D94F70246E3816C82EE7D5A06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565AE4A8-B4F5-437C-8931-4495D841A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358</TotalTime>
  <Pages>5</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Game Specification</vt:lpstr>
    </vt:vector>
  </TitlesOfParts>
  <Company/>
  <LinksUpToDate>false</LinksUpToDate>
  <CharactersWithSpaces>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Specification</dc:title>
  <dc:subject>An Edge of 5 kingdoms mobile game</dc:subject>
  <dc:creator>Profile</dc:creator>
  <cp:keywords/>
  <cp:lastModifiedBy>William Taylor</cp:lastModifiedBy>
  <cp:revision>17</cp:revision>
  <dcterms:created xsi:type="dcterms:W3CDTF">2015-03-19T17:38:00Z</dcterms:created>
  <dcterms:modified xsi:type="dcterms:W3CDTF">2015-03-25T10:43:00Z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